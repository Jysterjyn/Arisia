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434" w:rsidRPr="0016270D" w:rsidRDefault="00381434" w:rsidP="0016270D">
      <w:pPr>
        <w:pStyle w:val="a4"/>
        <w:jc w:val="center"/>
      </w:pPr>
      <w:r w:rsidRPr="002B34BB">
        <w:rPr>
          <w:rFonts w:hint="eastAsia"/>
          <w:noProof/>
        </w:rPr>
        <w:t>リコチン</w:t>
      </w:r>
    </w:p>
    <w:p w:rsidR="00381434" w:rsidRDefault="00381434" w:rsidP="0016270D">
      <w:pPr>
        <w:pStyle w:val="1"/>
        <w:spacing w:before="265" w:after="99"/>
      </w:pPr>
      <w:r>
        <w:t>国旗</w:t>
      </w:r>
    </w:p>
    <w:p w:rsidR="00381434" w:rsidRDefault="00381434" w:rsidP="002A1E02">
      <w:r>
        <w:rPr>
          <w:noProof/>
        </w:rPr>
        <w:drawing>
          <wp:inline distT="0" distB="0" distL="0" distR="0">
            <wp:extent cx="6192520" cy="43345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リコチン_国旗.png"/>
                    <pic:cNvPicPr/>
                  </pic:nvPicPr>
                  <pic:blipFill>
                    <a:blip r:embed="rId7">
                      <a:extLst>
                        <a:ext uri="{28A0092B-C50C-407E-A947-70E740481C1C}">
                          <a14:useLocalDpi xmlns:a14="http://schemas.microsoft.com/office/drawing/2010/main" val="0"/>
                        </a:ext>
                      </a:extLst>
                    </a:blip>
                    <a:stretch>
                      <a:fillRect/>
                    </a:stretch>
                  </pic:blipFill>
                  <pic:spPr>
                    <a:xfrm>
                      <a:off x="0" y="0"/>
                      <a:ext cx="6192520" cy="4334510"/>
                    </a:xfrm>
                    <a:prstGeom prst="rect">
                      <a:avLst/>
                    </a:prstGeom>
                  </pic:spPr>
                </pic:pic>
              </a:graphicData>
            </a:graphic>
          </wp:inline>
        </w:drawing>
      </w:r>
    </w:p>
    <w:p w:rsidR="00381434" w:rsidRDefault="00381434" w:rsidP="0016270D">
      <w:pPr>
        <w:pStyle w:val="1"/>
        <w:spacing w:before="265" w:after="99"/>
      </w:pPr>
      <w:r>
        <w:rPr>
          <w:rFonts w:hint="eastAsia"/>
        </w:rPr>
        <w:t>情報</w:t>
      </w:r>
    </w:p>
    <w:tbl>
      <w:tblPr>
        <w:tblStyle w:val="5-1"/>
        <w:tblW w:w="0" w:type="auto"/>
        <w:tblLook w:val="0480" w:firstRow="0" w:lastRow="0" w:firstColumn="1" w:lastColumn="0" w:noHBand="0" w:noVBand="1"/>
      </w:tblPr>
      <w:tblGrid>
        <w:gridCol w:w="2263"/>
        <w:gridCol w:w="7479"/>
      </w:tblGrid>
      <w:tr w:rsidR="00381434"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国名</w:t>
            </w:r>
            <w:r w:rsidRPr="0027684A">
              <w:t>(火付漢字名)</w:t>
            </w:r>
          </w:p>
        </w:tc>
        <w:tc>
          <w:tcPr>
            <w:tcW w:w="7479" w:type="dxa"/>
          </w:tcPr>
          <w:p w:rsidR="00381434" w:rsidRDefault="00381434" w:rsidP="00400799">
            <w:pPr>
              <w:cnfStyle w:val="000000100000" w:firstRow="0" w:lastRow="0" w:firstColumn="0" w:lastColumn="0" w:oddVBand="0" w:evenVBand="0" w:oddHBand="1" w:evenHBand="0" w:firstRowFirstColumn="0" w:firstRowLastColumn="0" w:lastRowFirstColumn="0" w:lastRowLastColumn="0"/>
            </w:pPr>
            <w:r>
              <w:rPr>
                <w:rFonts w:hint="eastAsia"/>
                <w:noProof/>
              </w:rPr>
              <w:t>利己沈</w:t>
            </w:r>
          </w:p>
        </w:tc>
      </w:tr>
      <w:tr w:rsidR="00381434" w:rsidTr="005732BA">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国家体制</w:t>
            </w:r>
          </w:p>
        </w:tc>
        <w:tc>
          <w:tcPr>
            <w:tcW w:w="7479" w:type="dxa"/>
          </w:tcPr>
          <w:p w:rsidR="00381434" w:rsidRDefault="00381434" w:rsidP="00400799">
            <w:pPr>
              <w:cnfStyle w:val="000000000000" w:firstRow="0" w:lastRow="0" w:firstColumn="0" w:lastColumn="0" w:oddVBand="0" w:evenVBand="0" w:oddHBand="0" w:evenHBand="0" w:firstRowFirstColumn="0" w:firstRowLastColumn="0" w:lastRowFirstColumn="0" w:lastRowLastColumn="0"/>
            </w:pPr>
            <w:r>
              <w:rPr>
                <w:rFonts w:hint="eastAsia"/>
                <w:noProof/>
              </w:rPr>
              <w:t>帝国</w:t>
            </w:r>
          </w:p>
        </w:tc>
      </w:tr>
      <w:tr w:rsidR="00381434"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首都</w:t>
            </w:r>
          </w:p>
        </w:tc>
        <w:tc>
          <w:tcPr>
            <w:tcW w:w="7479" w:type="dxa"/>
          </w:tcPr>
          <w:p w:rsidR="00381434" w:rsidRDefault="00381434" w:rsidP="00400799">
            <w:pPr>
              <w:cnfStyle w:val="000000100000" w:firstRow="0" w:lastRow="0" w:firstColumn="0" w:lastColumn="0" w:oddVBand="0" w:evenVBand="0" w:oddHBand="1" w:evenHBand="0" w:firstRowFirstColumn="0" w:firstRowLastColumn="0" w:lastRowFirstColumn="0" w:lastRowLastColumn="0"/>
            </w:pPr>
            <w:r>
              <w:rPr>
                <w:rFonts w:hint="eastAsia"/>
                <w:noProof/>
              </w:rPr>
              <w:t>テン</w:t>
            </w:r>
          </w:p>
        </w:tc>
      </w:tr>
      <w:tr w:rsidR="00381434" w:rsidTr="005732BA">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言語</w:t>
            </w:r>
          </w:p>
        </w:tc>
        <w:tc>
          <w:tcPr>
            <w:tcW w:w="7479" w:type="dxa"/>
          </w:tcPr>
          <w:p w:rsidR="00381434" w:rsidRDefault="00381434" w:rsidP="00D25ADD">
            <w:pPr>
              <w:cnfStyle w:val="000000000000" w:firstRow="0" w:lastRow="0" w:firstColumn="0" w:lastColumn="0" w:oddVBand="0" w:evenVBand="0" w:oddHBand="0" w:evenHBand="0" w:firstRowFirstColumn="0" w:firstRowLastColumn="0" w:lastRowFirstColumn="0" w:lastRowLastColumn="0"/>
            </w:pPr>
            <w:r>
              <w:rPr>
                <w:rFonts w:hint="eastAsia"/>
                <w:noProof/>
              </w:rPr>
              <w:t>シラタオ</w:t>
            </w:r>
            <w:r>
              <w:rPr>
                <w:noProof/>
              </w:rPr>
              <w:t>語</w:t>
            </w:r>
          </w:p>
        </w:tc>
      </w:tr>
      <w:tr w:rsidR="00381434"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国家元首</w:t>
            </w:r>
          </w:p>
        </w:tc>
        <w:tc>
          <w:tcPr>
            <w:tcW w:w="7479" w:type="dxa"/>
          </w:tcPr>
          <w:p w:rsidR="00381434" w:rsidRDefault="00381434" w:rsidP="00D25ADD">
            <w:pPr>
              <w:cnfStyle w:val="000000100000" w:firstRow="0" w:lastRow="0" w:firstColumn="0" w:lastColumn="0" w:oddVBand="0" w:evenVBand="0" w:oddHBand="1" w:evenHBand="0" w:firstRowFirstColumn="0" w:firstRowLastColumn="0" w:lastRowFirstColumn="0" w:lastRowLastColumn="0"/>
            </w:pPr>
            <w:r>
              <w:rPr>
                <w:rFonts w:hint="eastAsia"/>
                <w:noProof/>
              </w:rPr>
              <w:t>ヤイオン・リコチン</w:t>
            </w:r>
          </w:p>
        </w:tc>
      </w:tr>
      <w:tr w:rsidR="00381434" w:rsidTr="005732BA">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通貨</w:t>
            </w:r>
          </w:p>
        </w:tc>
        <w:tc>
          <w:tcPr>
            <w:tcW w:w="7479" w:type="dxa"/>
          </w:tcPr>
          <w:p w:rsidR="00381434" w:rsidRDefault="00381434" w:rsidP="00400799">
            <w:pPr>
              <w:cnfStyle w:val="000000000000" w:firstRow="0" w:lastRow="0" w:firstColumn="0" w:lastColumn="0" w:oddVBand="0" w:evenVBand="0" w:oddHBand="0" w:evenHBand="0" w:firstRowFirstColumn="0" w:firstRowLastColumn="0" w:lastRowFirstColumn="0" w:lastRowLastColumn="0"/>
            </w:pPr>
            <w:r>
              <w:rPr>
                <w:rFonts w:hint="eastAsia"/>
                <w:noProof/>
              </w:rPr>
              <w:t>イーリー</w:t>
            </w:r>
          </w:p>
        </w:tc>
      </w:tr>
      <w:tr w:rsidR="00381434"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人口</w:t>
            </w:r>
          </w:p>
        </w:tc>
        <w:tc>
          <w:tcPr>
            <w:tcW w:w="7479" w:type="dxa"/>
          </w:tcPr>
          <w:p w:rsidR="00381434" w:rsidRDefault="00381434" w:rsidP="00400799">
            <w:pPr>
              <w:cnfStyle w:val="000000100000" w:firstRow="0" w:lastRow="0" w:firstColumn="0" w:lastColumn="0" w:oddVBand="0" w:evenVBand="0" w:oddHBand="1" w:evenHBand="0" w:firstRowFirstColumn="0" w:firstRowLastColumn="0" w:lastRowFirstColumn="0" w:lastRowLastColumn="0"/>
            </w:pPr>
            <w:r>
              <w:rPr>
                <w:rFonts w:hint="eastAsia"/>
                <w:noProof/>
              </w:rPr>
              <w:t>3億2,300万人</w:t>
            </w:r>
          </w:p>
        </w:tc>
      </w:tr>
      <w:tr w:rsidR="00381434" w:rsidTr="005732BA">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rsidRPr="0027684A">
              <w:rPr>
                <w:rFonts w:hint="eastAsia"/>
              </w:rPr>
              <w:t>国歌</w:t>
            </w:r>
          </w:p>
        </w:tc>
        <w:tc>
          <w:tcPr>
            <w:tcW w:w="7479" w:type="dxa"/>
          </w:tcPr>
          <w:p w:rsidR="00381434" w:rsidRDefault="00381434" w:rsidP="00400799">
            <w:pPr>
              <w:cnfStyle w:val="000000000000" w:firstRow="0" w:lastRow="0" w:firstColumn="0" w:lastColumn="0" w:oddVBand="0" w:evenVBand="0" w:oddHBand="0" w:evenHBand="0" w:firstRowFirstColumn="0" w:firstRowLastColumn="0" w:lastRowFirstColumn="0" w:lastRowLastColumn="0"/>
            </w:pPr>
            <w:r>
              <w:rPr>
                <w:rFonts w:hint="eastAsia"/>
                <w:noProof/>
              </w:rPr>
              <w:t>軍神神話</w:t>
            </w:r>
          </w:p>
        </w:tc>
      </w:tr>
      <w:tr w:rsidR="00381434"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81434" w:rsidRPr="0027684A" w:rsidRDefault="00381434" w:rsidP="00400799">
            <w:r>
              <w:t>GDP</w:t>
            </w:r>
          </w:p>
        </w:tc>
        <w:tc>
          <w:tcPr>
            <w:tcW w:w="7479" w:type="dxa"/>
          </w:tcPr>
          <w:p w:rsidR="00381434" w:rsidRDefault="00381434" w:rsidP="00400799">
            <w:pPr>
              <w:cnfStyle w:val="000000100000" w:firstRow="0" w:lastRow="0" w:firstColumn="0" w:lastColumn="0" w:oddVBand="0" w:evenVBand="0" w:oddHBand="1" w:evenHBand="0" w:firstRowFirstColumn="0" w:firstRowLastColumn="0" w:lastRowFirstColumn="0" w:lastRowLastColumn="0"/>
            </w:pPr>
            <w:r>
              <w:rPr>
                <w:rFonts w:hint="eastAsia"/>
                <w:noProof/>
              </w:rPr>
              <w:t>3兆9,694億$</w:t>
            </w:r>
          </w:p>
        </w:tc>
      </w:tr>
      <w:tr w:rsidR="00381434" w:rsidTr="005732BA">
        <w:tc>
          <w:tcPr>
            <w:cnfStyle w:val="001000000000" w:firstRow="0" w:lastRow="0" w:firstColumn="1" w:lastColumn="0" w:oddVBand="0" w:evenVBand="0" w:oddHBand="0" w:evenHBand="0" w:firstRowFirstColumn="0" w:firstRowLastColumn="0" w:lastRowFirstColumn="0" w:lastRowLastColumn="0"/>
            <w:tcW w:w="2263" w:type="dxa"/>
          </w:tcPr>
          <w:p w:rsidR="00381434" w:rsidRDefault="00381434" w:rsidP="00400799">
            <w:r w:rsidRPr="00AA772F">
              <w:rPr>
                <w:rFonts w:hint="eastAsia"/>
              </w:rPr>
              <w:t>総兵力</w:t>
            </w:r>
          </w:p>
        </w:tc>
        <w:tc>
          <w:tcPr>
            <w:tcW w:w="7479" w:type="dxa"/>
          </w:tcPr>
          <w:p w:rsidR="00381434" w:rsidRDefault="00381434" w:rsidP="00400799">
            <w:pPr>
              <w:cnfStyle w:val="000000000000" w:firstRow="0" w:lastRow="0" w:firstColumn="0" w:lastColumn="0" w:oddVBand="0" w:evenVBand="0" w:oddHBand="0" w:evenHBand="0" w:firstRowFirstColumn="0" w:firstRowLastColumn="0" w:lastRowFirstColumn="0" w:lastRowLastColumn="0"/>
            </w:pPr>
            <w:r>
              <w:rPr>
                <w:rFonts w:hint="eastAsia"/>
                <w:noProof/>
              </w:rPr>
              <w:t>238万人</w:t>
            </w:r>
          </w:p>
        </w:tc>
      </w:tr>
      <w:tr w:rsidR="00381434"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81434" w:rsidRDefault="00381434" w:rsidP="00400799">
            <w:r w:rsidRPr="00AA772F">
              <w:rPr>
                <w:rFonts w:hint="eastAsia"/>
              </w:rPr>
              <w:t>宗教</w:t>
            </w:r>
          </w:p>
        </w:tc>
        <w:tc>
          <w:tcPr>
            <w:tcW w:w="7479" w:type="dxa"/>
          </w:tcPr>
          <w:p w:rsidR="00381434" w:rsidRDefault="00381434" w:rsidP="00400799">
            <w:pPr>
              <w:cnfStyle w:val="000000100000" w:firstRow="0" w:lastRow="0" w:firstColumn="0" w:lastColumn="0" w:oddVBand="0" w:evenVBand="0" w:oddHBand="1" w:evenHBand="0" w:firstRowFirstColumn="0" w:firstRowLastColumn="0" w:lastRowFirstColumn="0" w:lastRowLastColumn="0"/>
            </w:pPr>
            <w:r>
              <w:rPr>
                <w:rFonts w:hint="eastAsia"/>
                <w:noProof/>
              </w:rPr>
              <w:t>ショルテルティア</w:t>
            </w:r>
            <w:r w:rsidRPr="00381434">
              <w:rPr>
                <w:rFonts w:hint="eastAsia"/>
                <w:noProof/>
              </w:rPr>
              <w:t>教、</w:t>
            </w:r>
            <w:r>
              <w:rPr>
                <w:rFonts w:hint="eastAsia"/>
                <w:noProof/>
              </w:rPr>
              <w:t>軍事崇</w:t>
            </w:r>
            <w:r>
              <w:rPr>
                <w:noProof/>
              </w:rPr>
              <w:t>教</w:t>
            </w:r>
          </w:p>
        </w:tc>
      </w:tr>
    </w:tbl>
    <w:p w:rsidR="00381434" w:rsidRDefault="00381434" w:rsidP="00381434">
      <w:r>
        <w:rPr>
          <w:rFonts w:hint="eastAsia"/>
        </w:rPr>
        <w:t xml:space="preserve">　様々な戦争をしてきた国で、パグンタランイチロデコロンゴン王国とエバートシン調和国を分裂させた。リコチンは歴史上判明して</w:t>
      </w:r>
      <w:r>
        <w:rPr>
          <w:rFonts w:hint="eastAsia"/>
        </w:rPr>
        <w:t>い</w:t>
      </w:r>
      <w:r>
        <w:rPr>
          <w:rFonts w:hint="eastAsia"/>
        </w:rPr>
        <w:t>る中で最も長い戦争を経験した国。強大な軍事力はコーリプスから得ている。文化はサンドアイランド・パグン諸国・イリウス・コーリプスがごちゃまぜ。今は永世中立国である。</w:t>
      </w:r>
    </w:p>
    <w:p w:rsidR="00381434" w:rsidRDefault="00381434" w:rsidP="00381434">
      <w:r>
        <w:rPr>
          <w:rFonts w:hint="eastAsia"/>
        </w:rPr>
        <w:lastRenderedPageBreak/>
        <w:t xml:space="preserve">　音手に居た遊牧民</w:t>
      </w:r>
      <w:r>
        <w:t>(シラタオ人)が南下して定住し、築き上げられた国家。先住民のサンドアイランド人と火付人は虐殺され、残りの先住民は奴隷になった。大戦争から復興し、経済はかなり発展している。しかし文献が少ないため推測。</w:t>
      </w:r>
    </w:p>
    <w:p w:rsidR="00381434" w:rsidRDefault="00381434" w:rsidP="00381434">
      <w:r>
        <w:rPr>
          <w:rFonts w:hint="eastAsia"/>
        </w:rPr>
        <w:t xml:space="preserve">　リコチンの取る軍事戦略は独特で、人を殺さない戦争をすることをモットーにしている。リコチン大戦争期ではリコチン軍は累計</w:t>
      </w:r>
      <w:r>
        <w:t>48万人犠牲になったが、リコチン軍は千人程度しか殺していない。</w:t>
      </w:r>
    </w:p>
    <w:p w:rsidR="00381434" w:rsidRDefault="00381434" w:rsidP="00381434">
      <w:r>
        <w:rPr>
          <w:rFonts w:hint="eastAsia"/>
        </w:rPr>
        <w:t xml:space="preserve">　大戦争期の爪痕は大きく、大きな被害を受けた地域は行政区画が細かくなっており、行政能力も低い。県や自治区の憲法や法律は近隣の州のものを採用している。</w:t>
      </w:r>
    </w:p>
    <w:p w:rsidR="00381434" w:rsidRDefault="00381434" w:rsidP="00381434">
      <w:pPr>
        <w:pStyle w:val="1"/>
        <w:spacing w:before="265" w:after="99"/>
      </w:pPr>
      <w:r>
        <w:rPr>
          <w:rFonts w:hint="eastAsia"/>
        </w:rPr>
        <w:t>行政方式</w:t>
      </w:r>
    </w:p>
    <w:p w:rsidR="00381434" w:rsidRDefault="00381434" w:rsidP="00381434">
      <w:pPr>
        <w:rPr>
          <w:rFonts w:hint="eastAsia"/>
        </w:rPr>
      </w:pPr>
      <w:r>
        <w:rPr>
          <w:rFonts w:hint="eastAsia"/>
        </w:rPr>
        <w:t>リコチンは他の国とは変わった行政方式を採用している。</w:t>
      </w:r>
    </w:p>
    <w:p w:rsidR="00381434" w:rsidRDefault="00381434" w:rsidP="00381434">
      <w:pPr>
        <w:pStyle w:val="2"/>
        <w:spacing w:before="166" w:after="99"/>
      </w:pPr>
      <w:r>
        <w:rPr>
          <w:rFonts w:hint="eastAsia"/>
        </w:rPr>
        <w:t>【瀑】</w:t>
      </w:r>
    </w:p>
    <w:p w:rsidR="00381434" w:rsidRDefault="00381434" w:rsidP="00381434">
      <w:r>
        <w:rPr>
          <w:rFonts w:hint="eastAsia"/>
        </w:rPr>
        <w:t xml:space="preserve">　州は</w:t>
      </w:r>
      <w:r>
        <w:t>1つの国としての性質を持ち、1国家の最大単位となっているが、リコチンには更に上の「瀑(ばく)」という行政区画が存在する。</w:t>
      </w:r>
    </w:p>
    <w:p w:rsidR="00381434" w:rsidRDefault="00381434" w:rsidP="00381434">
      <w:r>
        <w:rPr>
          <w:rFonts w:hint="eastAsia"/>
        </w:rPr>
        <w:t xml:space="preserve">　瀑は様々な州や行政区画を束ねる、言わば連邦国のような性質がある。</w:t>
      </w:r>
    </w:p>
    <w:p w:rsidR="00381434" w:rsidRDefault="00381434" w:rsidP="00381434"/>
    <w:p w:rsidR="00381434" w:rsidRDefault="00381434" w:rsidP="00381434">
      <w:pPr>
        <w:rPr>
          <w:rFonts w:hint="eastAsia"/>
        </w:rPr>
      </w:pPr>
      <w:r>
        <w:rPr>
          <w:rFonts w:hint="eastAsia"/>
        </w:rPr>
        <w:t xml:space="preserve">　かつてリコチンの地域には</w:t>
      </w:r>
      <w:r>
        <w:t>3つの連邦国があり、ルティア瀑の所にアマティアス連邦共和国、オーロラ瀑の所にリコチン連邦、エバート瀑の所にエバートシ連邦があった。その3国は領土を広げてったが、滝のような激流の川に挟まれて領土を広げられなくなった。それが瀑の由来である。そしてその川を何十年もかけて川の流れを変えていって侵略できるようにした。そして、三国合戦が始まった。</w:t>
      </w:r>
    </w:p>
    <w:p w:rsidR="00381434" w:rsidRDefault="00381434" w:rsidP="00381434">
      <w:pPr>
        <w:pStyle w:val="2"/>
        <w:spacing w:before="166" w:after="99"/>
      </w:pPr>
      <w:r>
        <w:rPr>
          <w:rFonts w:hint="eastAsia"/>
        </w:rPr>
        <w:t>【特別州】</w:t>
      </w:r>
    </w:p>
    <w:p w:rsidR="00381434" w:rsidRDefault="00381434" w:rsidP="00381434">
      <w:r>
        <w:rPr>
          <w:rFonts w:hint="eastAsia"/>
        </w:rPr>
        <w:t>テン州がこれに該当する。リコチンで最高の自治権を持った州。</w:t>
      </w:r>
      <w:r>
        <w:t>14の区に分かれており、それぞれの区が州クラスの自治権を持っている。日本で言う東京23区だが自治権は桁違い。</w:t>
      </w:r>
    </w:p>
    <w:p w:rsidR="00381434" w:rsidRDefault="00381434" w:rsidP="00381434"/>
    <w:p w:rsidR="00381434" w:rsidRDefault="00381434" w:rsidP="00381434">
      <w:pPr>
        <w:rPr>
          <w:rFonts w:hint="eastAsia"/>
        </w:rPr>
      </w:pPr>
      <w:r>
        <w:rPr>
          <w:rFonts w:hint="eastAsia"/>
        </w:rPr>
        <w:t>リコチン人口の約半数がこのエリアに住んでいる。マウンテン区には巨大な休火山のヱラヰンサラステン山がある。なお、区の名称については全て「テン」が付いている。</w:t>
      </w:r>
    </w:p>
    <w:p w:rsidR="00381434" w:rsidRDefault="00381434" w:rsidP="00381434">
      <w:pPr>
        <w:pStyle w:val="2"/>
        <w:spacing w:before="166" w:after="99"/>
      </w:pPr>
      <w:r>
        <w:rPr>
          <w:rFonts w:hint="eastAsia"/>
        </w:rPr>
        <w:t>【準特別州】</w:t>
      </w:r>
    </w:p>
    <w:p w:rsidR="00381434" w:rsidRDefault="00381434" w:rsidP="00381434">
      <w:pPr>
        <w:rPr>
          <w:rFonts w:hint="eastAsia"/>
        </w:rPr>
      </w:pPr>
      <w:r>
        <w:rPr>
          <w:rFonts w:hint="eastAsia"/>
        </w:rPr>
        <w:t>サイタマ州、ダストン州、アキシノ州がこれに該当。特別州の次に自治権が強い地域。かつて首都があった地域。日本で言うと大阪府、京都府。</w:t>
      </w:r>
    </w:p>
    <w:p w:rsidR="00381434" w:rsidRDefault="00381434" w:rsidP="00381434">
      <w:pPr>
        <w:pStyle w:val="2"/>
        <w:spacing w:before="166" w:after="99"/>
      </w:pPr>
      <w:r>
        <w:rPr>
          <w:rFonts w:hint="eastAsia"/>
        </w:rPr>
        <w:t>【州】</w:t>
      </w:r>
    </w:p>
    <w:p w:rsidR="00381434" w:rsidRDefault="00381434" w:rsidP="00381434">
      <w:pPr>
        <w:rPr>
          <w:rFonts w:hint="eastAsia"/>
        </w:rPr>
      </w:pPr>
      <w:r>
        <w:rPr>
          <w:rFonts w:hint="eastAsia"/>
        </w:rPr>
        <w:t>大戦争期で他国に支配されなかった地域に多い。被害がほぼなかったオーロラ瀑は全て州である。</w:t>
      </w:r>
    </w:p>
    <w:p w:rsidR="00381434" w:rsidRDefault="00381434" w:rsidP="00381434">
      <w:pPr>
        <w:pStyle w:val="2"/>
        <w:spacing w:before="166" w:after="99"/>
      </w:pPr>
      <w:r>
        <w:rPr>
          <w:rFonts w:hint="eastAsia"/>
        </w:rPr>
        <w:t>【県】</w:t>
      </w:r>
    </w:p>
    <w:p w:rsidR="00381434" w:rsidRDefault="00381434" w:rsidP="00381434">
      <w:pPr>
        <w:rPr>
          <w:rFonts w:hint="eastAsia"/>
        </w:rPr>
      </w:pPr>
      <w:r>
        <w:rPr>
          <w:rFonts w:hint="eastAsia"/>
        </w:rPr>
        <w:t>大戦争期時の土地剥奪を経て、リコチンの一部となった地域。近くの州が管理している。</w:t>
      </w:r>
    </w:p>
    <w:p w:rsidR="00381434" w:rsidRDefault="00381434" w:rsidP="00381434">
      <w:pPr>
        <w:pStyle w:val="2"/>
        <w:spacing w:before="166" w:after="99"/>
      </w:pPr>
      <w:r>
        <w:rPr>
          <w:rFonts w:hint="eastAsia"/>
        </w:rPr>
        <w:lastRenderedPageBreak/>
        <w:t>【州郡】</w:t>
      </w:r>
    </w:p>
    <w:p w:rsidR="00381434" w:rsidRDefault="00381434" w:rsidP="00381434">
      <w:pPr>
        <w:rPr>
          <w:rFonts w:hint="eastAsia"/>
        </w:rPr>
      </w:pPr>
      <w:r>
        <w:rPr>
          <w:rFonts w:hint="eastAsia"/>
        </w:rPr>
        <w:t>その県がどこに管轄されて</w:t>
      </w:r>
      <w:r>
        <w:rPr>
          <w:rFonts w:hint="eastAsia"/>
        </w:rPr>
        <w:t>い</w:t>
      </w:r>
      <w:r>
        <w:rPr>
          <w:rFonts w:hint="eastAsia"/>
        </w:rPr>
        <w:t>るかを表す区分。日本で言うと町村に使う〇〇郡と似ている。</w:t>
      </w:r>
    </w:p>
    <w:p w:rsidR="00381434" w:rsidRDefault="00381434" w:rsidP="00381434">
      <w:pPr>
        <w:pStyle w:val="2"/>
        <w:spacing w:before="166" w:after="99"/>
      </w:pPr>
      <w:r>
        <w:rPr>
          <w:rFonts w:hint="eastAsia"/>
        </w:rPr>
        <w:t>【自治区】</w:t>
      </w:r>
    </w:p>
    <w:p w:rsidR="00381434" w:rsidRDefault="00381434" w:rsidP="00381434">
      <w:pPr>
        <w:rPr>
          <w:rFonts w:hint="eastAsia"/>
        </w:rPr>
      </w:pPr>
      <w:r>
        <w:rPr>
          <w:rFonts w:hint="eastAsia"/>
        </w:rPr>
        <w:t>州郡に属しており、その州の最高法規を採用するが、それ以外の法などはその自治区に任せている地域。州への依存度は県より低い。</w:t>
      </w:r>
    </w:p>
    <w:p w:rsidR="00381434" w:rsidRDefault="00381434" w:rsidP="00381434">
      <w:pPr>
        <w:pStyle w:val="2"/>
        <w:spacing w:before="166" w:after="99"/>
      </w:pPr>
      <w:r>
        <w:rPr>
          <w:rFonts w:hint="eastAsia"/>
        </w:rPr>
        <w:t>【行政区画一覧】</w:t>
      </w:r>
    </w:p>
    <w:p w:rsidR="00381434" w:rsidRDefault="00381434" w:rsidP="00381434">
      <w:pPr>
        <w:pStyle w:val="3"/>
        <w:spacing w:before="99"/>
      </w:pPr>
      <w:r>
        <w:rPr>
          <w:rFonts w:hint="eastAsia"/>
        </w:rPr>
        <w:t>・瀑</w:t>
      </w:r>
    </w:p>
    <w:p w:rsidR="00381434" w:rsidRDefault="00381434" w:rsidP="00381434">
      <w:r>
        <w:rPr>
          <w:rFonts w:hint="eastAsia"/>
        </w:rPr>
        <w:t>エバート瀑</w:t>
      </w:r>
    </w:p>
    <w:p w:rsidR="00381434" w:rsidRDefault="00381434" w:rsidP="00381434">
      <w:r>
        <w:rPr>
          <w:rFonts w:hint="eastAsia"/>
        </w:rPr>
        <w:t>オーロラ瀑</w:t>
      </w:r>
    </w:p>
    <w:p w:rsidR="00381434" w:rsidRDefault="00381434" w:rsidP="00381434">
      <w:r>
        <w:rPr>
          <w:rFonts w:hint="eastAsia"/>
        </w:rPr>
        <w:t>ルティア瀑</w:t>
      </w:r>
    </w:p>
    <w:p w:rsidR="00381434" w:rsidRDefault="00381434" w:rsidP="00381434"/>
    <w:p w:rsidR="00381434" w:rsidRDefault="00381434" w:rsidP="00381434">
      <w:pPr>
        <w:pStyle w:val="3"/>
        <w:spacing w:before="99"/>
      </w:pPr>
      <w:r>
        <w:rPr>
          <w:rFonts w:hint="eastAsia"/>
        </w:rPr>
        <w:t>・特別州</w:t>
      </w:r>
      <w:r>
        <w:t>(1)</w:t>
      </w:r>
    </w:p>
    <w:p w:rsidR="00381434" w:rsidRDefault="00381434" w:rsidP="00381434">
      <w:r>
        <w:rPr>
          <w:rFonts w:hint="eastAsia"/>
        </w:rPr>
        <w:t>テン特別州</w:t>
      </w:r>
    </w:p>
    <w:p w:rsidR="00381434" w:rsidRDefault="00381434" w:rsidP="00381434"/>
    <w:p w:rsidR="00381434" w:rsidRDefault="00381434" w:rsidP="00381434">
      <w:pPr>
        <w:pStyle w:val="3"/>
        <w:spacing w:before="99"/>
      </w:pPr>
      <w:r>
        <w:rPr>
          <w:rFonts w:hint="eastAsia"/>
        </w:rPr>
        <w:t>・特別州区</w:t>
      </w:r>
      <w:r>
        <w:t>(14)</w:t>
      </w:r>
    </w:p>
    <w:p w:rsidR="00381434" w:rsidRDefault="00381434" w:rsidP="00381434">
      <w:r>
        <w:rPr>
          <w:rFonts w:hint="eastAsia"/>
        </w:rPr>
        <w:t>テン中央区</w:t>
      </w:r>
    </w:p>
    <w:p w:rsidR="00381434" w:rsidRDefault="00381434" w:rsidP="00381434">
      <w:r>
        <w:rPr>
          <w:rFonts w:hint="eastAsia"/>
        </w:rPr>
        <w:t>マウンテン区</w:t>
      </w:r>
    </w:p>
    <w:p w:rsidR="00381434" w:rsidRDefault="00381434" w:rsidP="00381434">
      <w:r>
        <w:rPr>
          <w:rFonts w:hint="eastAsia"/>
        </w:rPr>
        <w:t>アリテン区</w:t>
      </w:r>
    </w:p>
    <w:p w:rsidR="00381434" w:rsidRDefault="00381434" w:rsidP="00381434">
      <w:r>
        <w:rPr>
          <w:rFonts w:hint="eastAsia"/>
        </w:rPr>
        <w:t>北モノテン区</w:t>
      </w:r>
    </w:p>
    <w:p w:rsidR="00381434" w:rsidRDefault="00381434" w:rsidP="00381434">
      <w:r>
        <w:rPr>
          <w:rFonts w:hint="eastAsia"/>
        </w:rPr>
        <w:t>北ジテン区</w:t>
      </w:r>
    </w:p>
    <w:p w:rsidR="00381434" w:rsidRDefault="00381434" w:rsidP="00381434">
      <w:r>
        <w:rPr>
          <w:rFonts w:hint="eastAsia"/>
        </w:rPr>
        <w:t>北トリテン区</w:t>
      </w:r>
    </w:p>
    <w:p w:rsidR="00381434" w:rsidRDefault="00381434" w:rsidP="00381434">
      <w:r>
        <w:rPr>
          <w:rFonts w:hint="eastAsia"/>
        </w:rPr>
        <w:t>北テトテン区</w:t>
      </w:r>
    </w:p>
    <w:p w:rsidR="00381434" w:rsidRDefault="00381434" w:rsidP="00381434">
      <w:r>
        <w:rPr>
          <w:rFonts w:hint="eastAsia"/>
        </w:rPr>
        <w:t>南モノテン区</w:t>
      </w:r>
    </w:p>
    <w:p w:rsidR="00381434" w:rsidRDefault="00381434" w:rsidP="00381434">
      <w:r>
        <w:rPr>
          <w:rFonts w:hint="eastAsia"/>
        </w:rPr>
        <w:t>南ジテン区</w:t>
      </w:r>
    </w:p>
    <w:p w:rsidR="00381434" w:rsidRDefault="00381434" w:rsidP="00381434">
      <w:r>
        <w:rPr>
          <w:rFonts w:hint="eastAsia"/>
        </w:rPr>
        <w:t>南トリテン区</w:t>
      </w:r>
    </w:p>
    <w:p w:rsidR="00381434" w:rsidRDefault="00381434" w:rsidP="00381434">
      <w:r>
        <w:rPr>
          <w:rFonts w:hint="eastAsia"/>
        </w:rPr>
        <w:t>南テトテン区</w:t>
      </w:r>
    </w:p>
    <w:p w:rsidR="00381434" w:rsidRDefault="00381434" w:rsidP="00381434">
      <w:r>
        <w:rPr>
          <w:rFonts w:hint="eastAsia"/>
        </w:rPr>
        <w:t>ムリョウテン区</w:t>
      </w:r>
    </w:p>
    <w:p w:rsidR="00381434" w:rsidRDefault="00381434" w:rsidP="00381434">
      <w:r>
        <w:rPr>
          <w:rFonts w:hint="eastAsia"/>
        </w:rPr>
        <w:t>ムヘンテン区</w:t>
      </w:r>
    </w:p>
    <w:p w:rsidR="00381434" w:rsidRDefault="00381434" w:rsidP="00381434">
      <w:r>
        <w:rPr>
          <w:rFonts w:hint="eastAsia"/>
        </w:rPr>
        <w:t>ムトウテン区</w:t>
      </w:r>
    </w:p>
    <w:p w:rsidR="00381434" w:rsidRDefault="00381434" w:rsidP="00381434"/>
    <w:p w:rsidR="00381434" w:rsidRDefault="00381434" w:rsidP="00381434">
      <w:pPr>
        <w:pStyle w:val="3"/>
        <w:spacing w:before="99"/>
      </w:pPr>
      <w:r>
        <w:rPr>
          <w:rFonts w:hint="eastAsia"/>
        </w:rPr>
        <w:t>・準特別州</w:t>
      </w:r>
      <w:r>
        <w:t>(3)</w:t>
      </w:r>
    </w:p>
    <w:p w:rsidR="00381434" w:rsidRDefault="00381434" w:rsidP="00381434">
      <w:r>
        <w:rPr>
          <w:rFonts w:hint="eastAsia"/>
        </w:rPr>
        <w:t>サイタマ準特別州</w:t>
      </w:r>
    </w:p>
    <w:p w:rsidR="00381434" w:rsidRDefault="00381434" w:rsidP="00381434">
      <w:r>
        <w:rPr>
          <w:rFonts w:hint="eastAsia"/>
        </w:rPr>
        <w:t>ダストン準特別州</w:t>
      </w:r>
    </w:p>
    <w:p w:rsidR="00381434" w:rsidRDefault="00381434" w:rsidP="00381434">
      <w:r>
        <w:rPr>
          <w:rFonts w:hint="eastAsia"/>
        </w:rPr>
        <w:t>アキシノ準特別州</w:t>
      </w:r>
    </w:p>
    <w:p w:rsidR="00381434" w:rsidRDefault="00381434" w:rsidP="00381434"/>
    <w:p w:rsidR="00381434" w:rsidRDefault="00381434" w:rsidP="00381434">
      <w:pPr>
        <w:pStyle w:val="3"/>
        <w:spacing w:before="99"/>
      </w:pPr>
      <w:r>
        <w:rPr>
          <w:rFonts w:hint="eastAsia"/>
        </w:rPr>
        <w:t>・州</w:t>
      </w:r>
      <w:r>
        <w:t>(56)</w:t>
      </w:r>
    </w:p>
    <w:p w:rsidR="00381434" w:rsidRDefault="00381434" w:rsidP="00381434">
      <w:r>
        <w:t>[</w:t>
      </w:r>
      <w:r>
        <w:rPr>
          <w:rFonts w:hint="eastAsia"/>
        </w:rPr>
        <w:t>エバート瀑</w:t>
      </w:r>
      <w:r>
        <w:t>]</w:t>
      </w:r>
    </w:p>
    <w:p w:rsidR="00381434" w:rsidRDefault="00381434" w:rsidP="00381434"/>
    <w:p w:rsidR="00381434" w:rsidRDefault="00381434" w:rsidP="00381434">
      <w:r>
        <w:t>[</w:t>
      </w:r>
      <w:r>
        <w:rPr>
          <w:rFonts w:hint="eastAsia"/>
        </w:rPr>
        <w:t>オーロラ瀑</w:t>
      </w:r>
      <w:r>
        <w:t>]</w:t>
      </w:r>
    </w:p>
    <w:p w:rsidR="00381434" w:rsidRDefault="00381434" w:rsidP="00381434"/>
    <w:p w:rsidR="00381434" w:rsidRDefault="00381434" w:rsidP="00381434">
      <w:r>
        <w:lastRenderedPageBreak/>
        <w:t>[</w:t>
      </w:r>
      <w:r>
        <w:rPr>
          <w:rFonts w:hint="eastAsia"/>
        </w:rPr>
        <w:t>ルティア瀑</w:t>
      </w:r>
      <w:r>
        <w:t>]</w:t>
      </w:r>
    </w:p>
    <w:p w:rsidR="00381434" w:rsidRDefault="00381434" w:rsidP="00381434"/>
    <w:p w:rsidR="00381434" w:rsidRDefault="00381434" w:rsidP="00381434">
      <w:pPr>
        <w:pStyle w:val="3"/>
        <w:spacing w:before="99"/>
      </w:pPr>
      <w:r>
        <w:rPr>
          <w:rFonts w:hint="eastAsia"/>
        </w:rPr>
        <w:t>・県</w:t>
      </w:r>
      <w:r>
        <w:t>(27)</w:t>
      </w:r>
    </w:p>
    <w:p w:rsidR="00381434" w:rsidRDefault="00381434" w:rsidP="00381434">
      <w:r>
        <w:t>[テン州郡]</w:t>
      </w:r>
    </w:p>
    <w:p w:rsidR="00381434" w:rsidRDefault="00381434" w:rsidP="00381434">
      <w:r>
        <w:rPr>
          <w:rFonts w:hint="eastAsia"/>
        </w:rPr>
        <w:t>ハルミア県</w:t>
      </w:r>
    </w:p>
    <w:p w:rsidR="00381434" w:rsidRDefault="00381434" w:rsidP="00381434">
      <w:r>
        <w:rPr>
          <w:rFonts w:hint="eastAsia"/>
        </w:rPr>
        <w:t>ウロボロス県</w:t>
      </w:r>
    </w:p>
    <w:p w:rsidR="00381434" w:rsidRDefault="00381434" w:rsidP="00381434">
      <w:r>
        <w:rPr>
          <w:rFonts w:hint="eastAsia"/>
        </w:rPr>
        <w:t>ハメトスト県</w:t>
      </w:r>
    </w:p>
    <w:p w:rsidR="00381434" w:rsidRDefault="00381434" w:rsidP="00381434">
      <w:r>
        <w:rPr>
          <w:rFonts w:hint="eastAsia"/>
        </w:rPr>
        <w:t>ランガク県</w:t>
      </w:r>
    </w:p>
    <w:p w:rsidR="00381434" w:rsidRDefault="00381434" w:rsidP="00381434">
      <w:r>
        <w:rPr>
          <w:rFonts w:hint="eastAsia"/>
        </w:rPr>
        <w:t>ホロース県</w:t>
      </w:r>
    </w:p>
    <w:p w:rsidR="00381434" w:rsidRDefault="00381434" w:rsidP="00381434"/>
    <w:p w:rsidR="00381434" w:rsidRDefault="00381434" w:rsidP="00381434">
      <w:r>
        <w:t>[デコロンゴン州郡]</w:t>
      </w:r>
    </w:p>
    <w:p w:rsidR="00381434" w:rsidRDefault="00381434" w:rsidP="00381434">
      <w:r>
        <w:rPr>
          <w:rFonts w:hint="eastAsia"/>
        </w:rPr>
        <w:t>デンタラン県</w:t>
      </w:r>
    </w:p>
    <w:p w:rsidR="00381434" w:rsidRDefault="00381434" w:rsidP="00381434">
      <w:r>
        <w:rPr>
          <w:rFonts w:hint="eastAsia"/>
        </w:rPr>
        <w:t>デンパグン県</w:t>
      </w:r>
    </w:p>
    <w:p w:rsidR="00381434" w:rsidRDefault="00381434" w:rsidP="00381434">
      <w:r>
        <w:rPr>
          <w:rFonts w:hint="eastAsia"/>
        </w:rPr>
        <w:t>デンチロ県</w:t>
      </w:r>
    </w:p>
    <w:p w:rsidR="00381434" w:rsidRDefault="00381434" w:rsidP="00381434"/>
    <w:p w:rsidR="00381434" w:rsidRDefault="00381434" w:rsidP="00381434">
      <w:r>
        <w:t>[グニャ州郡]</w:t>
      </w:r>
    </w:p>
    <w:p w:rsidR="00381434" w:rsidRDefault="00381434" w:rsidP="00381434">
      <w:r>
        <w:rPr>
          <w:rFonts w:hint="eastAsia"/>
        </w:rPr>
        <w:t>南エバート県</w:t>
      </w:r>
    </w:p>
    <w:p w:rsidR="00381434" w:rsidRDefault="00381434" w:rsidP="00381434"/>
    <w:p w:rsidR="00381434" w:rsidRDefault="00381434" w:rsidP="00381434">
      <w:r>
        <w:t>[ナラク州郡]</w:t>
      </w:r>
    </w:p>
    <w:p w:rsidR="00381434" w:rsidRDefault="00381434" w:rsidP="00381434">
      <w:r>
        <w:rPr>
          <w:rFonts w:hint="eastAsia"/>
        </w:rPr>
        <w:t>カルス県</w:t>
      </w:r>
    </w:p>
    <w:p w:rsidR="00381434" w:rsidRDefault="00381434" w:rsidP="00381434">
      <w:r>
        <w:rPr>
          <w:rFonts w:hint="eastAsia"/>
        </w:rPr>
        <w:t>タチヲ県</w:t>
      </w:r>
    </w:p>
    <w:p w:rsidR="00381434" w:rsidRDefault="00381434" w:rsidP="00381434">
      <w:r>
        <w:rPr>
          <w:rFonts w:hint="eastAsia"/>
        </w:rPr>
        <w:t>ヨンデ県</w:t>
      </w:r>
    </w:p>
    <w:p w:rsidR="00381434" w:rsidRDefault="00381434" w:rsidP="00381434">
      <w:r>
        <w:rPr>
          <w:rFonts w:hint="eastAsia"/>
        </w:rPr>
        <w:t>イルトリ県</w:t>
      </w:r>
    </w:p>
    <w:p w:rsidR="00381434" w:rsidRDefault="00381434" w:rsidP="00381434"/>
    <w:p w:rsidR="00381434" w:rsidRDefault="00381434" w:rsidP="00381434">
      <w:r>
        <w:t>[パグチン州郡]</w:t>
      </w:r>
    </w:p>
    <w:p w:rsidR="00381434" w:rsidRDefault="00381434" w:rsidP="00381434">
      <w:r>
        <w:rPr>
          <w:rFonts w:hint="eastAsia"/>
        </w:rPr>
        <w:t>オキッツ県</w:t>
      </w:r>
    </w:p>
    <w:p w:rsidR="00381434" w:rsidRDefault="00381434" w:rsidP="00381434">
      <w:r>
        <w:rPr>
          <w:rFonts w:hint="eastAsia"/>
        </w:rPr>
        <w:t>ミヤノ県</w:t>
      </w:r>
    </w:p>
    <w:p w:rsidR="00381434" w:rsidRDefault="00381434" w:rsidP="00381434">
      <w:r>
        <w:rPr>
          <w:rFonts w:hint="eastAsia"/>
        </w:rPr>
        <w:t>サラシナ県</w:t>
      </w:r>
    </w:p>
    <w:p w:rsidR="00381434" w:rsidRDefault="00381434" w:rsidP="00381434"/>
    <w:p w:rsidR="00381434" w:rsidRDefault="00381434" w:rsidP="00381434">
      <w:r>
        <w:t>[カスカベ州郡]</w:t>
      </w:r>
    </w:p>
    <w:p w:rsidR="00381434" w:rsidRDefault="00381434" w:rsidP="00381434">
      <w:r>
        <w:rPr>
          <w:rFonts w:hint="eastAsia"/>
        </w:rPr>
        <w:t>カゾクキ県</w:t>
      </w:r>
    </w:p>
    <w:p w:rsidR="00381434" w:rsidRDefault="00381434" w:rsidP="00381434">
      <w:r>
        <w:rPr>
          <w:rFonts w:hint="eastAsia"/>
        </w:rPr>
        <w:t>コーノス県</w:t>
      </w:r>
    </w:p>
    <w:p w:rsidR="00381434" w:rsidRDefault="00381434" w:rsidP="00381434"/>
    <w:p w:rsidR="00381434" w:rsidRDefault="00381434" w:rsidP="00381434">
      <w:r>
        <w:t>[オナリ州郡]</w:t>
      </w:r>
    </w:p>
    <w:p w:rsidR="00381434" w:rsidRDefault="00381434" w:rsidP="00381434">
      <w:r>
        <w:rPr>
          <w:rFonts w:hint="eastAsia"/>
        </w:rPr>
        <w:t>オガノワ県</w:t>
      </w:r>
    </w:p>
    <w:p w:rsidR="00381434" w:rsidRDefault="00381434" w:rsidP="00381434"/>
    <w:p w:rsidR="00381434" w:rsidRDefault="00381434" w:rsidP="00381434">
      <w:r>
        <w:t>[トダシキ州郡]</w:t>
      </w:r>
    </w:p>
    <w:p w:rsidR="00381434" w:rsidRDefault="00381434" w:rsidP="00381434">
      <w:r>
        <w:rPr>
          <w:rFonts w:hint="eastAsia"/>
        </w:rPr>
        <w:t>ハニュウ県</w:t>
      </w:r>
    </w:p>
    <w:p w:rsidR="00381434" w:rsidRDefault="00381434" w:rsidP="00381434"/>
    <w:p w:rsidR="00381434" w:rsidRDefault="00381434" w:rsidP="00381434">
      <w:r>
        <w:t>[ミサト州郡]</w:t>
      </w:r>
    </w:p>
    <w:p w:rsidR="00381434" w:rsidRDefault="00381434" w:rsidP="00381434">
      <w:r>
        <w:rPr>
          <w:rFonts w:hint="eastAsia"/>
        </w:rPr>
        <w:t>ソーカ県</w:t>
      </w:r>
    </w:p>
    <w:p w:rsidR="00381434" w:rsidRDefault="00381434" w:rsidP="00381434"/>
    <w:p w:rsidR="00381434" w:rsidRDefault="00381434" w:rsidP="00381434">
      <w:r>
        <w:t>[サイタマ州郡]</w:t>
      </w:r>
    </w:p>
    <w:p w:rsidR="00381434" w:rsidRDefault="00381434" w:rsidP="00381434">
      <w:r>
        <w:rPr>
          <w:rFonts w:hint="eastAsia"/>
        </w:rPr>
        <w:t>フカヤ県</w:t>
      </w:r>
    </w:p>
    <w:p w:rsidR="00381434" w:rsidRDefault="00381434" w:rsidP="00381434">
      <w:r>
        <w:rPr>
          <w:rFonts w:hint="eastAsia"/>
        </w:rPr>
        <w:t>チチブ県</w:t>
      </w:r>
    </w:p>
    <w:p w:rsidR="00381434" w:rsidRDefault="00381434" w:rsidP="00381434">
      <w:r>
        <w:rPr>
          <w:rFonts w:hint="eastAsia"/>
        </w:rPr>
        <w:t>ニーザスギト県</w:t>
      </w:r>
    </w:p>
    <w:p w:rsidR="00381434" w:rsidRDefault="00381434" w:rsidP="00381434"/>
    <w:p w:rsidR="00381434" w:rsidRDefault="00381434" w:rsidP="00381434">
      <w:r>
        <w:t>[タウリン州郡]</w:t>
      </w:r>
    </w:p>
    <w:p w:rsidR="00381434" w:rsidRDefault="00381434" w:rsidP="00381434">
      <w:r>
        <w:rPr>
          <w:rFonts w:hint="eastAsia"/>
        </w:rPr>
        <w:t>トキガワ県</w:t>
      </w:r>
    </w:p>
    <w:p w:rsidR="00381434" w:rsidRDefault="00381434" w:rsidP="00381434"/>
    <w:p w:rsidR="00381434" w:rsidRDefault="00381434" w:rsidP="00381434">
      <w:r>
        <w:t>[ヨコゼワコー・ナガトロサヤマ州郡]</w:t>
      </w:r>
    </w:p>
    <w:p w:rsidR="00381434" w:rsidRDefault="00381434" w:rsidP="00381434">
      <w:r>
        <w:rPr>
          <w:rFonts w:hint="eastAsia"/>
        </w:rPr>
        <w:t>ヨシカワワコー県</w:t>
      </w:r>
    </w:p>
    <w:p w:rsidR="00381434" w:rsidRDefault="00381434" w:rsidP="00381434"/>
    <w:p w:rsidR="00381434" w:rsidRDefault="00381434" w:rsidP="00381434">
      <w:r>
        <w:t>[ダストン州郡]</w:t>
      </w:r>
    </w:p>
    <w:p w:rsidR="00381434" w:rsidRDefault="00381434" w:rsidP="00381434">
      <w:r>
        <w:rPr>
          <w:rFonts w:hint="eastAsia"/>
        </w:rPr>
        <w:t>北ダス県</w:t>
      </w:r>
    </w:p>
    <w:p w:rsidR="00381434" w:rsidRDefault="00381434" w:rsidP="00381434"/>
    <w:p w:rsidR="00381434" w:rsidRDefault="00381434" w:rsidP="00381434">
      <w:pPr>
        <w:pStyle w:val="3"/>
        <w:spacing w:before="99"/>
      </w:pPr>
      <w:r>
        <w:rPr>
          <w:rFonts w:hint="eastAsia"/>
        </w:rPr>
        <w:t>・自治区</w:t>
      </w:r>
      <w:r>
        <w:t>(20)</w:t>
      </w:r>
    </w:p>
    <w:p w:rsidR="00381434" w:rsidRDefault="00381434" w:rsidP="00381434">
      <w:r>
        <w:t>[トダシキ州郡]</w:t>
      </w:r>
    </w:p>
    <w:p w:rsidR="00381434" w:rsidRDefault="00381434" w:rsidP="00381434">
      <w:r>
        <w:rPr>
          <w:rFonts w:hint="eastAsia"/>
        </w:rPr>
        <w:t>蕨シラオカ自治区</w:t>
      </w:r>
    </w:p>
    <w:p w:rsidR="00381434" w:rsidRDefault="00381434" w:rsidP="00381434"/>
    <w:p w:rsidR="00381434" w:rsidRDefault="00381434" w:rsidP="00381434">
      <w:r>
        <w:t>[オナリ州郡]</w:t>
      </w:r>
    </w:p>
    <w:p w:rsidR="00381434" w:rsidRDefault="00381434" w:rsidP="00381434">
      <w:r>
        <w:rPr>
          <w:rFonts w:hint="eastAsia"/>
        </w:rPr>
        <w:t>オケガワ自治区</w:t>
      </w:r>
    </w:p>
    <w:p w:rsidR="00381434" w:rsidRDefault="00381434" w:rsidP="00381434">
      <w:r>
        <w:rPr>
          <w:rFonts w:hint="eastAsia"/>
        </w:rPr>
        <w:t>トコロザワ自治区</w:t>
      </w:r>
    </w:p>
    <w:p w:rsidR="00381434" w:rsidRDefault="00381434" w:rsidP="00381434"/>
    <w:p w:rsidR="00381434" w:rsidRDefault="00381434" w:rsidP="00381434">
      <w:r>
        <w:t>[タラチン州郡]</w:t>
      </w:r>
    </w:p>
    <w:p w:rsidR="00381434" w:rsidRDefault="00381434" w:rsidP="00381434">
      <w:r>
        <w:rPr>
          <w:rFonts w:hint="eastAsia"/>
        </w:rPr>
        <w:t>南イチロ自治区</w:t>
      </w:r>
    </w:p>
    <w:p w:rsidR="00381434" w:rsidRDefault="00381434" w:rsidP="00381434">
      <w:r>
        <w:rPr>
          <w:rFonts w:hint="eastAsia"/>
        </w:rPr>
        <w:t>タラン自治区</w:t>
      </w:r>
    </w:p>
    <w:p w:rsidR="00381434" w:rsidRDefault="00381434" w:rsidP="00381434">
      <w:r>
        <w:rPr>
          <w:rFonts w:hint="eastAsia"/>
        </w:rPr>
        <w:t>パグタラ自治区</w:t>
      </w:r>
    </w:p>
    <w:p w:rsidR="00381434" w:rsidRDefault="00381434" w:rsidP="00381434"/>
    <w:p w:rsidR="00381434" w:rsidRDefault="00381434" w:rsidP="00381434">
      <w:r>
        <w:t>[カスカベ州郡]</w:t>
      </w:r>
    </w:p>
    <w:p w:rsidR="00381434" w:rsidRDefault="00381434" w:rsidP="00381434">
      <w:r>
        <w:rPr>
          <w:rFonts w:hint="eastAsia"/>
        </w:rPr>
        <w:t>東タラン自治区</w:t>
      </w:r>
    </w:p>
    <w:p w:rsidR="00381434" w:rsidRDefault="00381434" w:rsidP="00381434">
      <w:r>
        <w:rPr>
          <w:rFonts w:hint="eastAsia"/>
        </w:rPr>
        <w:t>パグン自治区</w:t>
      </w:r>
    </w:p>
    <w:p w:rsidR="00381434" w:rsidRDefault="00381434" w:rsidP="00381434"/>
    <w:p w:rsidR="00381434" w:rsidRDefault="00381434" w:rsidP="00381434">
      <w:r>
        <w:t>[パグチン州郡]</w:t>
      </w:r>
    </w:p>
    <w:p w:rsidR="00381434" w:rsidRDefault="00381434" w:rsidP="00381434">
      <w:r>
        <w:rPr>
          <w:rFonts w:hint="eastAsia"/>
        </w:rPr>
        <w:t>南パグン自治区</w:t>
      </w:r>
    </w:p>
    <w:p w:rsidR="00381434" w:rsidRDefault="00381434" w:rsidP="00381434"/>
    <w:p w:rsidR="00381434" w:rsidRDefault="00381434" w:rsidP="00381434">
      <w:r>
        <w:t>[ガントル州郡]</w:t>
      </w:r>
    </w:p>
    <w:p w:rsidR="00381434" w:rsidRDefault="00381434" w:rsidP="00381434">
      <w:r>
        <w:rPr>
          <w:rFonts w:hint="eastAsia"/>
        </w:rPr>
        <w:t>ゴン自治区</w:t>
      </w:r>
    </w:p>
    <w:p w:rsidR="00381434" w:rsidRDefault="00381434" w:rsidP="00381434"/>
    <w:p w:rsidR="00381434" w:rsidRDefault="00381434" w:rsidP="00381434">
      <w:r>
        <w:t>[カスカベ州郡]</w:t>
      </w:r>
    </w:p>
    <w:p w:rsidR="00381434" w:rsidRDefault="00381434" w:rsidP="00381434">
      <w:r>
        <w:rPr>
          <w:rFonts w:hint="eastAsia"/>
        </w:rPr>
        <w:t>デコ自治区</w:t>
      </w:r>
    </w:p>
    <w:p w:rsidR="00381434" w:rsidRDefault="00381434" w:rsidP="00381434"/>
    <w:p w:rsidR="00381434" w:rsidRDefault="00381434" w:rsidP="00381434">
      <w:r>
        <w:t>[クマガヤ州郡]</w:t>
      </w:r>
    </w:p>
    <w:p w:rsidR="00381434" w:rsidRDefault="00381434" w:rsidP="00381434">
      <w:r>
        <w:rPr>
          <w:rFonts w:hint="eastAsia"/>
        </w:rPr>
        <w:t>ロン自治区</w:t>
      </w:r>
    </w:p>
    <w:p w:rsidR="00381434" w:rsidRDefault="00381434" w:rsidP="00381434"/>
    <w:p w:rsidR="00381434" w:rsidRDefault="00381434" w:rsidP="00381434">
      <w:r>
        <w:t>[南ダストン州郡]</w:t>
      </w:r>
    </w:p>
    <w:p w:rsidR="00381434" w:rsidRDefault="00381434" w:rsidP="00381434">
      <w:r>
        <w:rPr>
          <w:rFonts w:hint="eastAsia"/>
        </w:rPr>
        <w:t>イチロ自治区</w:t>
      </w:r>
    </w:p>
    <w:p w:rsidR="00381434" w:rsidRDefault="00381434" w:rsidP="00381434"/>
    <w:p w:rsidR="00381434" w:rsidRDefault="00381434" w:rsidP="00381434">
      <w:r>
        <w:t>[ダストン州郡]</w:t>
      </w:r>
    </w:p>
    <w:p w:rsidR="00381434" w:rsidRDefault="00381434" w:rsidP="00381434">
      <w:r>
        <w:rPr>
          <w:rFonts w:hint="eastAsia"/>
        </w:rPr>
        <w:t>東ショルテ自治区</w:t>
      </w:r>
    </w:p>
    <w:p w:rsidR="00381434" w:rsidRDefault="00381434" w:rsidP="00381434">
      <w:r>
        <w:rPr>
          <w:rFonts w:hint="eastAsia"/>
        </w:rPr>
        <w:t>アトランタアース自治区</w:t>
      </w:r>
    </w:p>
    <w:p w:rsidR="00381434" w:rsidRDefault="00381434" w:rsidP="00381434">
      <w:r>
        <w:rPr>
          <w:rFonts w:hint="eastAsia"/>
        </w:rPr>
        <w:t>リコアース自治区</w:t>
      </w:r>
    </w:p>
    <w:p w:rsidR="00381434" w:rsidRDefault="00381434" w:rsidP="00381434"/>
    <w:p w:rsidR="00381434" w:rsidRDefault="00381434" w:rsidP="00381434">
      <w:r>
        <w:t>[ヨコゼワコー・ナガトロサヤマ州郡]</w:t>
      </w:r>
    </w:p>
    <w:p w:rsidR="00381434" w:rsidRDefault="00381434" w:rsidP="00381434">
      <w:r>
        <w:rPr>
          <w:rFonts w:hint="eastAsia"/>
        </w:rPr>
        <w:t>音手リコチン連絡自治区</w:t>
      </w:r>
    </w:p>
    <w:p w:rsidR="00381434" w:rsidRDefault="00381434" w:rsidP="00381434">
      <w:r>
        <w:rPr>
          <w:rFonts w:hint="eastAsia"/>
        </w:rPr>
        <w:t>西ナリ自治区</w:t>
      </w:r>
    </w:p>
    <w:p w:rsidR="00381434" w:rsidRDefault="00381434" w:rsidP="00381434"/>
    <w:p w:rsidR="00381434" w:rsidRDefault="00381434" w:rsidP="00381434">
      <w:r>
        <w:t>[タウリン州郡]</w:t>
      </w:r>
    </w:p>
    <w:p w:rsidR="00381434" w:rsidRDefault="00381434" w:rsidP="00381434">
      <w:r>
        <w:rPr>
          <w:rFonts w:hint="eastAsia"/>
        </w:rPr>
        <w:t>イナ自治区</w:t>
      </w:r>
    </w:p>
    <w:p w:rsidR="00381434" w:rsidRPr="00381434" w:rsidRDefault="00381434" w:rsidP="00381434">
      <w:pPr>
        <w:rPr>
          <w:rFonts w:hint="eastAsia"/>
        </w:rPr>
      </w:pPr>
      <w:r>
        <w:rPr>
          <w:rFonts w:hint="eastAsia"/>
        </w:rPr>
        <w:t>サンライン自治区</w:t>
      </w:r>
    </w:p>
    <w:p w:rsidR="00381434" w:rsidRDefault="00381434" w:rsidP="00FB0E96">
      <w:pPr>
        <w:pStyle w:val="1"/>
        <w:spacing w:before="265" w:after="99"/>
      </w:pPr>
      <w:r>
        <w:rPr>
          <w:rFonts w:hint="eastAsia"/>
        </w:rPr>
        <w:t>人種割合</w:t>
      </w:r>
    </w:p>
    <w:p w:rsidR="00381434" w:rsidRDefault="00381434" w:rsidP="00FB0E96">
      <w:pPr>
        <w:sectPr w:rsidR="00381434" w:rsidSect="00381434">
          <w:pgSz w:w="11906" w:h="16838" w:code="9"/>
          <w:pgMar w:top="1077" w:right="1077" w:bottom="1077" w:left="1077" w:header="851" w:footer="992" w:gutter="0"/>
          <w:pgNumType w:start="1"/>
          <w:cols w:space="425"/>
          <w:docGrid w:type="lines" w:linePitch="332"/>
        </w:sectPr>
      </w:pPr>
      <w:r>
        <w:rPr>
          <w:rFonts w:hint="eastAsia"/>
          <w:noProof/>
        </w:rPr>
        <w:drawing>
          <wp:inline distT="0" distB="0" distL="0" distR="0" wp14:anchorId="4A2ACA0C" wp14:editId="6695FF21">
            <wp:extent cx="5486400" cy="3200400"/>
            <wp:effectExtent l="0" t="0" r="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81434" w:rsidRDefault="00381434" w:rsidP="00AF3A40">
      <w:pPr>
        <w:sectPr w:rsidR="00381434" w:rsidSect="00E96E6C">
          <w:type w:val="continuous"/>
          <w:pgSz w:w="11906" w:h="16838" w:code="9"/>
          <w:pgMar w:top="1077" w:right="1077" w:bottom="1077" w:left="1077" w:header="851" w:footer="992" w:gutter="0"/>
          <w:cols w:space="425"/>
          <w:docGrid w:type="lines" w:linePitch="332"/>
        </w:sectPr>
      </w:pPr>
    </w:p>
    <w:p w:rsidR="00381434" w:rsidRDefault="00381434" w:rsidP="00381434">
      <w:pPr>
        <w:pStyle w:val="1"/>
        <w:spacing w:before="265" w:after="99"/>
      </w:pPr>
      <w:r w:rsidRPr="00381434">
        <w:rPr>
          <w:rFonts w:hint="eastAsia"/>
        </w:rPr>
        <w:lastRenderedPageBreak/>
        <w:t>行政区画</w:t>
      </w:r>
    </w:p>
    <w:p w:rsidR="00381434" w:rsidRDefault="00381434" w:rsidP="00381434">
      <w:r>
        <w:rPr>
          <w:rFonts w:hint="eastAsia"/>
          <w:noProof/>
        </w:rPr>
        <w:drawing>
          <wp:inline distT="0" distB="0" distL="0" distR="0">
            <wp:extent cx="6192520" cy="4128135"/>
            <wp:effectExtent l="0" t="0" r="0"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リコチン_行政区画.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381434" w:rsidRDefault="00381434" w:rsidP="00381434">
      <w:r>
        <w:t>現在の行政区画</w:t>
      </w:r>
    </w:p>
    <w:p w:rsidR="00381434" w:rsidRDefault="00381434" w:rsidP="00381434"/>
    <w:p w:rsidR="00381434" w:rsidRDefault="00381434" w:rsidP="00381434">
      <w:r>
        <w:rPr>
          <w:rFonts w:hint="eastAsia"/>
          <w:noProof/>
        </w:rPr>
        <w:drawing>
          <wp:inline distT="0" distB="0" distL="0" distR="0">
            <wp:extent cx="6192520" cy="4128135"/>
            <wp:effectExtent l="0" t="0" r="0" b="57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リコチン_行政区画_制暦1600年.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381434" w:rsidRDefault="00381434" w:rsidP="00381434">
      <w:r w:rsidRPr="00381434">
        <w:rPr>
          <w:rFonts w:hint="eastAsia"/>
        </w:rPr>
        <w:lastRenderedPageBreak/>
        <w:t>制暦</w:t>
      </w:r>
      <w:r w:rsidRPr="00381434">
        <w:t>1600年</w:t>
      </w:r>
      <w:r>
        <w:t>の行政区画</w:t>
      </w:r>
    </w:p>
    <w:p w:rsidR="00381434" w:rsidRDefault="00381434" w:rsidP="00381434">
      <w:pPr>
        <w:pStyle w:val="1"/>
        <w:spacing w:before="265" w:after="99"/>
      </w:pPr>
      <w:r w:rsidRPr="00381434">
        <w:rPr>
          <w:rFonts w:hint="eastAsia"/>
        </w:rPr>
        <w:t>国際関係図</w:t>
      </w:r>
    </w:p>
    <w:p w:rsidR="00381434" w:rsidRPr="00381434" w:rsidRDefault="00381434" w:rsidP="00381434">
      <w:pPr>
        <w:rPr>
          <w:rFonts w:hint="eastAsia"/>
        </w:rPr>
      </w:pPr>
      <w:bookmarkStart w:id="0" w:name="_GoBack"/>
      <w:r>
        <w:rPr>
          <w:rFonts w:hint="eastAsia"/>
          <w:noProof/>
        </w:rPr>
        <w:drawing>
          <wp:inline distT="0" distB="0" distL="0" distR="0">
            <wp:extent cx="6192520" cy="3483610"/>
            <wp:effectExtent l="0" t="0" r="0"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国際関係図_リコチン.png"/>
                    <pic:cNvPicPr/>
                  </pic:nvPicPr>
                  <pic:blipFill>
                    <a:blip r:embed="rId11">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bookmarkEnd w:id="0"/>
    </w:p>
    <w:sectPr w:rsidR="00381434" w:rsidRPr="00381434" w:rsidSect="00381434">
      <w:type w:val="continuous"/>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3E8" w:rsidRDefault="009833E8" w:rsidP="005732BA">
      <w:r>
        <w:separator/>
      </w:r>
    </w:p>
  </w:endnote>
  <w:endnote w:type="continuationSeparator" w:id="0">
    <w:p w:rsidR="009833E8" w:rsidRDefault="009833E8" w:rsidP="00573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3E8" w:rsidRDefault="009833E8" w:rsidP="005732BA">
      <w:r>
        <w:separator/>
      </w:r>
    </w:p>
  </w:footnote>
  <w:footnote w:type="continuationSeparator" w:id="0">
    <w:p w:rsidR="009833E8" w:rsidRDefault="009833E8" w:rsidP="005732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0F5"/>
    <w:rsid w:val="00005E02"/>
    <w:rsid w:val="0016270D"/>
    <w:rsid w:val="002A1E02"/>
    <w:rsid w:val="00381434"/>
    <w:rsid w:val="00400799"/>
    <w:rsid w:val="00440083"/>
    <w:rsid w:val="00442155"/>
    <w:rsid w:val="00557FA3"/>
    <w:rsid w:val="005732BA"/>
    <w:rsid w:val="005B39E2"/>
    <w:rsid w:val="00656092"/>
    <w:rsid w:val="006A61AD"/>
    <w:rsid w:val="0071170D"/>
    <w:rsid w:val="00717337"/>
    <w:rsid w:val="0078620C"/>
    <w:rsid w:val="00806655"/>
    <w:rsid w:val="0087177D"/>
    <w:rsid w:val="008731DC"/>
    <w:rsid w:val="008A60F4"/>
    <w:rsid w:val="009344FA"/>
    <w:rsid w:val="00934DC0"/>
    <w:rsid w:val="009833E8"/>
    <w:rsid w:val="00AA772F"/>
    <w:rsid w:val="00AB00E3"/>
    <w:rsid w:val="00AC3525"/>
    <w:rsid w:val="00AF3A40"/>
    <w:rsid w:val="00B5663C"/>
    <w:rsid w:val="00B72EDD"/>
    <w:rsid w:val="00BC68F5"/>
    <w:rsid w:val="00BD3D45"/>
    <w:rsid w:val="00C610F5"/>
    <w:rsid w:val="00C93DD9"/>
    <w:rsid w:val="00CC4BC2"/>
    <w:rsid w:val="00D03BF2"/>
    <w:rsid w:val="00D054F0"/>
    <w:rsid w:val="00D24723"/>
    <w:rsid w:val="00D25ADD"/>
    <w:rsid w:val="00D7380A"/>
    <w:rsid w:val="00E61018"/>
    <w:rsid w:val="00E74AF0"/>
    <w:rsid w:val="00E96E6C"/>
    <w:rsid w:val="00F351D5"/>
    <w:rsid w:val="00FB0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43B2B498-B54D-4771-BC46-64FCC1F3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40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5732BA"/>
    <w:pPr>
      <w:tabs>
        <w:tab w:val="center" w:pos="4252"/>
        <w:tab w:val="right" w:pos="8504"/>
      </w:tabs>
    </w:pPr>
  </w:style>
  <w:style w:type="character" w:customStyle="1" w:styleId="ad">
    <w:name w:val="ヘッダー (文字)"/>
    <w:basedOn w:val="a0"/>
    <w:link w:val="ac"/>
    <w:uiPriority w:val="99"/>
    <w:rsid w:val="005732BA"/>
  </w:style>
  <w:style w:type="paragraph" w:styleId="ae">
    <w:name w:val="footer"/>
    <w:basedOn w:val="a"/>
    <w:link w:val="af"/>
    <w:uiPriority w:val="99"/>
    <w:unhideWhenUsed/>
    <w:rsid w:val="005732BA"/>
    <w:pPr>
      <w:tabs>
        <w:tab w:val="center" w:pos="4252"/>
        <w:tab w:val="right" w:pos="8504"/>
      </w:tabs>
    </w:pPr>
  </w:style>
  <w:style w:type="character" w:customStyle="1" w:styleId="af">
    <w:name w:val="フッター (文字)"/>
    <w:basedOn w:val="a0"/>
    <w:link w:val="ae"/>
    <w:uiPriority w:val="99"/>
    <w:rsid w:val="005732BA"/>
  </w:style>
  <w:style w:type="table" w:styleId="5-1">
    <w:name w:val="Grid Table 5 Dark Accent 1"/>
    <w:basedOn w:val="a1"/>
    <w:uiPriority w:val="50"/>
    <w:rsid w:val="005732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character" w:styleId="af0">
    <w:name w:val="annotation reference"/>
    <w:basedOn w:val="a0"/>
    <w:uiPriority w:val="99"/>
    <w:semiHidden/>
    <w:unhideWhenUsed/>
    <w:rsid w:val="00AF3A40"/>
    <w:rPr>
      <w:sz w:val="18"/>
      <w:szCs w:val="18"/>
    </w:rPr>
  </w:style>
  <w:style w:type="paragraph" w:styleId="af1">
    <w:name w:val="annotation text"/>
    <w:basedOn w:val="a"/>
    <w:link w:val="af2"/>
    <w:uiPriority w:val="99"/>
    <w:semiHidden/>
    <w:unhideWhenUsed/>
    <w:rsid w:val="00AF3A40"/>
    <w:pPr>
      <w:jc w:val="left"/>
    </w:pPr>
  </w:style>
  <w:style w:type="character" w:customStyle="1" w:styleId="af2">
    <w:name w:val="コメント文字列 (文字)"/>
    <w:basedOn w:val="a0"/>
    <w:link w:val="af1"/>
    <w:uiPriority w:val="99"/>
    <w:semiHidden/>
    <w:rsid w:val="00AF3A40"/>
  </w:style>
  <w:style w:type="paragraph" w:styleId="af3">
    <w:name w:val="annotation subject"/>
    <w:basedOn w:val="af1"/>
    <w:next w:val="af1"/>
    <w:link w:val="af4"/>
    <w:uiPriority w:val="99"/>
    <w:semiHidden/>
    <w:unhideWhenUsed/>
    <w:rsid w:val="00AF3A40"/>
    <w:rPr>
      <w:b/>
      <w:bCs/>
    </w:rPr>
  </w:style>
  <w:style w:type="character" w:customStyle="1" w:styleId="af4">
    <w:name w:val="コメント内容 (文字)"/>
    <w:basedOn w:val="af2"/>
    <w:link w:val="af3"/>
    <w:uiPriority w:val="99"/>
    <w:semiHidden/>
    <w:rsid w:val="00AF3A40"/>
    <w:rPr>
      <w:b/>
      <w:bCs/>
    </w:rPr>
  </w:style>
  <w:style w:type="paragraph" w:styleId="af5">
    <w:name w:val="Balloon Text"/>
    <w:basedOn w:val="a"/>
    <w:link w:val="af6"/>
    <w:uiPriority w:val="99"/>
    <w:semiHidden/>
    <w:unhideWhenUsed/>
    <w:rsid w:val="00AF3A40"/>
    <w:rPr>
      <w:rFonts w:asciiTheme="majorHAnsi" w:eastAsiaTheme="majorEastAsia" w:hAnsiTheme="majorHAnsi" w:cstheme="majorBidi"/>
      <w:sz w:val="18"/>
      <w:szCs w:val="18"/>
    </w:rPr>
  </w:style>
  <w:style w:type="character" w:customStyle="1" w:styleId="af6">
    <w:name w:val="吹き出し (文字)"/>
    <w:basedOn w:val="a0"/>
    <w:link w:val="af5"/>
    <w:uiPriority w:val="99"/>
    <w:semiHidden/>
    <w:rsid w:val="00AF3A4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021G1352\OneDrive\&#12489;&#12461;&#12517;&#12513;&#12531;&#12488;\Office%20&#12398;&#12459;&#12473;&#12479;&#12512;%20&#12486;&#12531;&#12503;&#12524;&#12540;&#12488;\&#26550;&#31354;&#19990;&#30028;&#24773;&#22577;&#12486;&#12531;&#12503;&#12524;.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007874015748031"/>
          <c:y val="0.19647200349956256"/>
          <c:w val="0.43150025517643625"/>
          <c:h val="0.73971472315960507"/>
        </c:manualLayout>
      </c:layout>
      <c:pieChart>
        <c:varyColors val="1"/>
        <c:ser>
          <c:idx val="0"/>
          <c:order val="0"/>
          <c:tx>
            <c:strRef>
              <c:f>Sheet1!$B$1</c:f>
              <c:strCache>
                <c:ptCount val="1"/>
                <c:pt idx="0">
                  <c:v>系列 1</c:v>
                </c:pt>
              </c:strCache>
            </c:strRef>
          </c:tx>
          <c:spPr>
            <a:ln w="9525"/>
          </c:spPr>
          <c:dPt>
            <c:idx val="0"/>
            <c:bubble3D val="0"/>
            <c:spPr>
              <a:solidFill>
                <a:schemeClr val="accent1"/>
              </a:solidFill>
              <a:ln w="9525">
                <a:solidFill>
                  <a:schemeClr val="lt1"/>
                </a:solidFill>
              </a:ln>
              <a:effectLst/>
            </c:spPr>
          </c:dPt>
          <c:dPt>
            <c:idx val="1"/>
            <c:bubble3D val="0"/>
            <c:spPr>
              <a:solidFill>
                <a:schemeClr val="accent2"/>
              </a:solidFill>
              <a:ln w="9525">
                <a:solidFill>
                  <a:schemeClr val="lt1"/>
                </a:solidFill>
              </a:ln>
              <a:effectLst/>
            </c:spPr>
          </c:dPt>
          <c:dPt>
            <c:idx val="2"/>
            <c:bubble3D val="0"/>
            <c:spPr>
              <a:solidFill>
                <a:schemeClr val="accent3"/>
              </a:solidFill>
              <a:ln w="9525">
                <a:solidFill>
                  <a:schemeClr val="lt1"/>
                </a:solidFill>
              </a:ln>
              <a:effectLst/>
            </c:spPr>
          </c:dPt>
          <c:dPt>
            <c:idx val="3"/>
            <c:bubble3D val="0"/>
            <c:spPr>
              <a:solidFill>
                <a:schemeClr val="accent4"/>
              </a:solidFill>
              <a:ln w="9525">
                <a:solidFill>
                  <a:schemeClr val="lt1"/>
                </a:solidFill>
              </a:ln>
              <a:effectLst/>
            </c:spPr>
          </c:dPt>
          <c:dPt>
            <c:idx val="4"/>
            <c:bubble3D val="0"/>
            <c:spPr>
              <a:solidFill>
                <a:schemeClr val="accent5"/>
              </a:solidFill>
              <a:ln w="9525">
                <a:solidFill>
                  <a:schemeClr val="lt1"/>
                </a:solidFill>
              </a:ln>
              <a:effectLst/>
            </c:spPr>
          </c:dPt>
          <c:dLbls>
            <c:dLbl>
              <c:idx val="4"/>
              <c:layout>
                <c:manualLayout>
                  <c:x val="0.20157139659149528"/>
                  <c:y val="-8.2964629421322343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Sheet1!$A$2:$A$4</c:f>
              <c:strCache>
                <c:ptCount val="3"/>
                <c:pt idx="0">
                  <c:v>シラタオ人</c:v>
                </c:pt>
                <c:pt idx="1">
                  <c:v>サンドアイランド人</c:v>
                </c:pt>
                <c:pt idx="2">
                  <c:v>コーリプス人</c:v>
                </c:pt>
              </c:strCache>
            </c:strRef>
          </c:cat>
          <c:val>
            <c:numRef>
              <c:f>Sheet1!$B$2:$B$4</c:f>
              <c:numCache>
                <c:formatCode>General</c:formatCode>
                <c:ptCount val="3"/>
                <c:pt idx="0">
                  <c:v>6</c:v>
                </c:pt>
                <c:pt idx="1">
                  <c:v>2</c:v>
                </c:pt>
                <c:pt idx="2">
                  <c:v>2</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62D88-0E4B-46D9-A112-F1262595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架空世界情報テンプレ.dotx</Template>
  <TotalTime>12</TotalTime>
  <Pages>8</Pages>
  <Words>329</Words>
  <Characters>1879</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K021G1352</dc:creator>
  <cp:keywords/>
  <dc:description/>
  <cp:lastModifiedBy>Microsoft アカウント</cp:lastModifiedBy>
  <cp:revision>1</cp:revision>
  <dcterms:created xsi:type="dcterms:W3CDTF">2024-08-26T07:14:00Z</dcterms:created>
  <dcterms:modified xsi:type="dcterms:W3CDTF">2024-08-26T07:29:00Z</dcterms:modified>
</cp:coreProperties>
</file>